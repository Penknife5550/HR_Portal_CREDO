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58199430"/>
        <w:placeholder>
          <w:docPart w:val="DB8985C2DD9F445BA73887DA47D461CC"/>
        </w:placeholder>
        <w:text/>
      </w:sdtPr>
      <w:sdtEndPr/>
      <w:sdtContent>
        <w:p w:rsidRPr="00573B2F" w:rsidR="00DB1BF2" w:rsidP="00E1152A" w:rsidRDefault="00DB1BF2" w14:paraId="5D2B73FE" w14:textId="77777777">
          <w:r>
            <w:t>{anrede}</w:t>
          </w:r>
        </w:p>
      </w:sdtContent>
    </w:sdt>
    <w:p w:rsidRPr="00573B2F" w:rsidR="00DB1BF2" w:rsidP="00E1152A" w:rsidRDefault="002F64ED" w14:paraId="670DB0BC" w14:textId="5B61804D">
      <w:sdt>
        <w:sdtPr>
          <w:id w:val="1172767728"/>
          <w:placeholder>
            <w:docPart w:val="DB8985C2DD9F445BA73887DA47D461CC"/>
          </w:placeholder>
          <w:text/>
        </w:sdtPr>
        <w:sdtEndPr/>
        <w:sdtContent>
          <w:r w:rsidRPr="00573B2F" w:rsidR="00DB1BF2">
            <w:t>{vorname}</w:t>
          </w:r>
        </w:sdtContent>
      </w:sdt>
      <w:r w:rsidRPr="00573B2F" w:rsidR="00DB1BF2">
        <w:t xml:space="preserve"> </w:t>
      </w:r>
      <w:sdt>
        <w:sdtPr>
          <w:id w:val="1419837561"/>
          <w:placeholder>
            <w:docPart w:val="DB8985C2DD9F445BA73887DA47D461CC"/>
          </w:placeholder>
          <w:text/>
        </w:sdtPr>
        <w:sdtEndPr/>
        <w:sdtContent>
          <w:r w:rsidRPr="00573B2F" w:rsidR="00DB1BF2">
            <w:t>{nachname}</w:t>
          </w:r>
        </w:sdtContent>
      </w:sdt>
    </w:p>
    <w:sdt>
      <w:sdtPr>
        <w:alias w:val="Straße und Hausnummer"/>
        <w:tag w:val="Straße und Hausnummer"/>
        <w:id w:val="1916894058"/>
        <w:placeholder>
          <w:docPart w:val="DB8985C2DD9F445BA73887DA47D461CC"/>
        </w:placeholder>
      </w:sdtPr>
      <w:sdtEndPr/>
      <w:sdtContent>
        <w:p w:rsidRPr="00573B2F" w:rsidR="00DB1BF2" w:rsidP="00E1152A" w:rsidRDefault="00DB1BF2" w14:paraId="134217DB" w14:textId="77777777">
          <w:r w:rsidRPr="00573B2F">
            <w:t>{strasse}</w:t>
          </w:r>
        </w:p>
      </w:sdtContent>
    </w:sdt>
    <w:p w:rsidRPr="00573B2F" w:rsidR="00DB1BF2" w:rsidP="00E1152A" w:rsidRDefault="002F64ED" w14:paraId="6999F430" w14:textId="77777777">
      <w:pPr>
        <w:rPr>
          <w:b/>
          <w:sz w:val="28"/>
        </w:rPr>
      </w:pPr>
      <w:sdt>
        <w:sdtPr>
          <w:id w:val="-228614979"/>
          <w:placeholder>
            <w:docPart w:val="DB8985C2DD9F445BA73887DA47D461CC"/>
          </w:placeholder>
          <w:text/>
        </w:sdtPr>
        <w:sdtEndPr/>
        <w:sdtContent>
          <w:r w:rsidRPr="00573B2F" w:rsidR="00DB1BF2">
            <w:t>{plz}</w:t>
          </w:r>
        </w:sdtContent>
      </w:sdt>
      <w:r w:rsidRPr="00573B2F" w:rsidR="00DB1BF2">
        <w:t xml:space="preserve"> </w:t>
      </w:r>
      <w:sdt>
        <w:sdtPr>
          <w:id w:val="1605921977"/>
          <w:placeholder>
            <w:docPart w:val="DB8985C2DD9F445BA73887DA47D461CC"/>
          </w:placeholder>
          <w:text/>
        </w:sdtPr>
        <w:sdtEndPr/>
        <w:sdtContent>
          <w:r w:rsidRPr="00573B2F" w:rsidR="00DB1BF2">
            <w:t>{ort}</w:t>
          </w:r>
        </w:sdtContent>
      </w:sdt>
    </w:p>
    <w:p w:rsidR="00DE738A" w:rsidP="00E1152A" w:rsidRDefault="00DE738A" w14:paraId="42718BC2" w14:textId="05A8A14C">
      <w:pPr>
        <w:rPr>
          <w:rFonts w:ascii="Calibri" w:hAnsi="Calibri" w:cs="Calibri"/>
        </w:rPr>
      </w:pPr>
    </w:p>
    <w:p w:rsidRPr="00113A91" w:rsidR="00DE738A" w:rsidP="00E1152A" w:rsidRDefault="00DE738A" w14:paraId="4A7A3B10" w14:textId="77777777">
      <w:pPr>
        <w:rPr>
          <w:rFonts w:ascii="Calibri" w:hAnsi="Calibri" w:cs="Calibri"/>
        </w:rPr>
      </w:pPr>
    </w:p>
    <w:tbl>
      <w:tblPr>
        <w:tblW w:w="9263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  <w:gridCol w:w="2606"/>
        <w:gridCol w:w="2239"/>
        <w:gridCol w:w="1809"/>
      </w:tblGrid>
      <w:tr w:rsidRPr="00546FF6" w:rsidR="001940BB" w:rsidTr="004F57F3" w14:paraId="38C48E8F" w14:textId="77777777">
        <w:trPr>
          <w:trHeight w:val="127"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Pr="00546FF6" w:rsidR="001940BB" w:rsidP="00E1152A" w:rsidRDefault="001940BB" w14:paraId="592FD994" w14:textId="77777777">
            <w:pPr>
              <w:rPr>
                <w:rFonts w:eastAsia="Times New Roman" w:cstheme="minorHAnsi"/>
                <w:sz w:val="18"/>
                <w:szCs w:val="18"/>
                <w:lang w:eastAsia="de-DE"/>
              </w:rPr>
            </w:pP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Pr="00546FF6" w:rsidR="001940BB" w:rsidP="00E1152A" w:rsidRDefault="001940BB" w14:paraId="1BBAE6DF" w14:textId="133DAB20">
            <w:pPr>
              <w:rPr>
                <w:rFonts w:eastAsia="Times New Roman" w:cstheme="minorHAnsi"/>
                <w:sz w:val="18"/>
                <w:szCs w:val="18"/>
                <w:lang w:eastAsia="de-DE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Pr="00546FF6" w:rsidR="001940BB" w:rsidP="00E1152A" w:rsidRDefault="001940BB" w14:paraId="6C37C643" w14:textId="30E9BA14">
            <w:pPr>
              <w:rPr>
                <w:rFonts w:eastAsia="Times New Roman" w:cstheme="minorHAnsi"/>
                <w:sz w:val="18"/>
                <w:szCs w:val="18"/>
                <w:lang w:eastAsia="de-DE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Pr="00546FF6" w:rsidR="001940BB" w:rsidP="00E1152A" w:rsidRDefault="001940BB" w14:paraId="32BDDC98" w14:textId="77777777">
            <w:pPr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546FF6">
              <w:rPr>
                <w:rFonts w:eastAsia="Times New Roman" w:cstheme="minorHAnsi"/>
                <w:sz w:val="18"/>
                <w:szCs w:val="18"/>
                <w:lang w:eastAsia="de-DE"/>
              </w:rPr>
              <w:t>Datum </w:t>
            </w:r>
          </w:p>
        </w:tc>
      </w:tr>
      <w:tr w:rsidRPr="00546FF6" w:rsidR="001940BB" w:rsidTr="0056148A" w14:paraId="1A18CA06" w14:textId="77777777">
        <w:trPr>
          <w:trHeight w:val="420"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Pr="00546FF6" w:rsidR="001940BB" w:rsidP="00E1152A" w:rsidRDefault="001940BB" w14:paraId="679DC788" w14:textId="77777777">
            <w:pPr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546FF6">
              <w:rPr>
                <w:rFonts w:eastAsia="Times New Roman" w:cstheme="minorHAnsi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Pr="00546FF6" w:rsidR="001940BB" w:rsidP="00E1152A" w:rsidRDefault="001940BB" w14:paraId="2AFCA677" w14:textId="5A9F7721">
            <w:pPr>
              <w:rPr>
                <w:rFonts w:eastAsia="Times New Roman" w:cstheme="minorHAnsi"/>
                <w:sz w:val="18"/>
                <w:szCs w:val="18"/>
                <w:lang w:eastAsia="de-DE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Pr="00546FF6" w:rsidR="001940BB" w:rsidP="00E1152A" w:rsidRDefault="001940BB" w14:paraId="398AF8F3" w14:textId="3FDAB421">
            <w:pPr>
              <w:rPr>
                <w:rFonts w:eastAsia="Times New Roman" w:cstheme="minorHAnsi"/>
                <w:sz w:val="18"/>
                <w:szCs w:val="18"/>
                <w:lang w:eastAsia="de-DE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Pr="009033FA" w:rsidR="001940BB" w:rsidP="00E1152A" w:rsidRDefault="001940BB" w14:paraId="237D5453" w14:textId="6DC7B20B">
            <w:pPr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9033FA">
              <w:rPr>
                <w:rFonts w:eastAsia="Times New Roman" w:cstheme="minorHAnsi"/>
                <w:sz w:val="18"/>
                <w:szCs w:val="18"/>
                <w:lang w:eastAsia="de-DE"/>
              </w:rPr>
              <w:t>​​</w:t>
            </w:r>
            <w:r w:rsidRPr="009033FA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fldChar w:fldCharType="begin"/>
            </w:r>
            <w:r w:rsidRPr="009033FA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instrText xml:space="preserve"> DATE   \* MERGEFORMAT </w:instrText>
            </w:r>
            <w:r w:rsidRPr="009033FA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fldChar w:fldCharType="separate"/>
            </w:r>
            <w:r w:rsidR="003B2DE2">
              <w:rPr>
                <w:rFonts w:eastAsia="Times New Roman" w:cstheme="minorHAnsi"/>
                <w:noProof/>
                <w:color w:val="000000"/>
                <w:sz w:val="18"/>
                <w:szCs w:val="18"/>
                <w:lang w:eastAsia="de-DE"/>
              </w:rPr>
              <w:t>22.01.2026</w:t>
            </w:r>
            <w:r w:rsidRPr="009033FA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fldChar w:fldCharType="end"/>
            </w:r>
          </w:p>
        </w:tc>
      </w:tr>
    </w:tbl>
    <w:p w:rsidRPr="001940BB" w:rsidR="00683014" w:rsidP="00E1152A" w:rsidRDefault="00683014" w14:paraId="400551E6" w14:textId="77777777">
      <w:pPr>
        <w:rPr>
          <w:rFonts w:cstheme="minorHAnsi"/>
          <w:b/>
        </w:rPr>
      </w:pPr>
    </w:p>
    <w:p w:rsidRPr="005F5081" w:rsidR="00971615" w:rsidP="00E1152A" w:rsidRDefault="00971615" w14:paraId="2944DA25" w14:textId="3DEDFD01">
      <w:pPr>
        <w:rPr>
          <w:b/>
          <w:bCs/>
        </w:rPr>
      </w:pPr>
      <w:r w:rsidRPr="14D1C887">
        <w:rPr>
          <w:b/>
          <w:bCs/>
        </w:rPr>
        <w:t xml:space="preserve">Antrag auf ein erweitertes Führungszeugnis </w:t>
      </w:r>
      <w:r w:rsidRPr="14D1C887" w:rsidR="3C734A4E">
        <w:rPr>
          <w:rFonts w:ascii="Calibri" w:hAnsi="Calibri" w:eastAsia="Calibri" w:cs="Calibri"/>
          <w:b/>
          <w:bCs/>
        </w:rPr>
        <w:t>nach § 30a Abs. 1 BZRG</w:t>
      </w:r>
    </w:p>
    <w:p w:rsidRPr="000849F9" w:rsidR="00971615" w:rsidP="00E1152A" w:rsidRDefault="00971615" w14:paraId="517175C9" w14:textId="77777777">
      <w:pPr>
        <w:rPr>
          <w:rFonts w:cstheme="minorHAnsi"/>
        </w:rPr>
      </w:pPr>
    </w:p>
    <w:p w:rsidRPr="000849F9" w:rsidR="00971615" w:rsidP="00E1152A" w:rsidRDefault="00971615" w14:paraId="08C090A4" w14:textId="77777777">
      <w:pPr>
        <w:rPr>
          <w:rFonts w:cstheme="minorHAnsi"/>
          <w:sz w:val="22"/>
        </w:rPr>
      </w:pPr>
    </w:p>
    <w:p w:rsidRPr="000849F9" w:rsidR="00971615" w:rsidP="00E1152A" w:rsidRDefault="00971615" w14:paraId="5E799747" w14:textId="5EE9FC4D">
      <w:pPr>
        <w:rPr>
          <w:rFonts w:cstheme="minorHAnsi"/>
          <w:sz w:val="22"/>
          <w:szCs w:val="22"/>
        </w:rPr>
      </w:pPr>
      <w:r w:rsidRPr="00E1152A">
        <w:t>Sehr geehrte</w:t>
      </w:r>
      <w:r w:rsidRPr="00E1152A" w:rsidR="00E1152A">
        <w:t>(r)</w:t>
      </w:r>
      <w:r>
        <w:rPr>
          <w:rFonts w:cstheme="minorHAnsi"/>
          <w:sz w:val="22"/>
          <w:szCs w:val="22"/>
        </w:rPr>
        <w:t xml:space="preserve"> </w:t>
      </w:r>
      <w:sdt>
        <w:sdtPr>
          <w:id w:val="1035920482"/>
          <w:placeholder>
            <w:docPart w:val="C2D83021FB074F0BB18A2C57E215FC9E"/>
          </w:placeholder>
          <w:text/>
        </w:sdtPr>
        <w:sdtEndPr/>
        <w:sdtContent>
          <w:r w:rsidRPr="00573B2F" w:rsidR="0065098C">
            <w:t>{anrede}</w:t>
          </w:r>
        </w:sdtContent>
      </w:sdt>
      <w:r w:rsidRPr="00573B2F" w:rsidR="0065098C">
        <w:t xml:space="preserve"> </w:t>
      </w:r>
      <w:sdt>
        <w:sdtPr>
          <w:id w:val="1930853692"/>
          <w:placeholder>
            <w:docPart w:val="C2D83021FB074F0BB18A2C57E215FC9E"/>
          </w:placeholder>
          <w:text/>
        </w:sdtPr>
        <w:sdtEndPr/>
        <w:sdtContent>
          <w:r w:rsidRPr="00573B2F" w:rsidR="0065098C">
            <w:t>{nachname}</w:t>
          </w:r>
        </w:sdtContent>
      </w:sdt>
      <w:r w:rsidRPr="000849F9">
        <w:rPr>
          <w:rFonts w:cstheme="minorHAnsi"/>
          <w:sz w:val="22"/>
          <w:szCs w:val="22"/>
        </w:rPr>
        <w:t>,</w:t>
      </w:r>
    </w:p>
    <w:p w:rsidRPr="000849F9" w:rsidR="00971615" w:rsidP="00E1152A" w:rsidRDefault="00971615" w14:paraId="79AD655E" w14:textId="77777777">
      <w:pPr>
        <w:rPr>
          <w:rFonts w:cstheme="minorHAnsi"/>
          <w:sz w:val="22"/>
          <w:szCs w:val="22"/>
        </w:rPr>
      </w:pPr>
    </w:p>
    <w:p w:rsidRPr="002F64ED" w:rsidR="00971615" w:rsidP="00E1152A" w:rsidRDefault="00971615" w14:paraId="0C16BA8B" w14:textId="33186F13">
      <w:r w:rsidRPr="000849F9">
        <w:t>hiermit bitten wir Sie, ein Führungszeugnis in der o. g. Form zu beantragen</w:t>
      </w:r>
      <w:r w:rsidR="00A20BE2">
        <w:t xml:space="preserve"> und </w:t>
      </w:r>
      <w:r w:rsidR="00943848">
        <w:t>nach Erhalt</w:t>
      </w:r>
      <w:r w:rsidR="00623D72">
        <w:t xml:space="preserve"> </w:t>
      </w:r>
      <w:r w:rsidRPr="002F64ED" w:rsidR="00623D72">
        <w:t xml:space="preserve">Ihrem </w:t>
      </w:r>
      <w:r w:rsidRPr="002F64ED" w:rsidR="00623D72">
        <w:rPr>
          <w:u w:val="single"/>
        </w:rPr>
        <w:t>Personalsachbearbeiter vorzulegen</w:t>
      </w:r>
      <w:r w:rsidRPr="002F64ED" w:rsidR="00623D72">
        <w:t>.</w:t>
      </w:r>
    </w:p>
    <w:p w:rsidRPr="000849F9" w:rsidR="00971615" w:rsidP="00E1152A" w:rsidRDefault="00971615" w14:paraId="5EFF0F7B" w14:textId="77777777">
      <w:pPr>
        <w:rPr>
          <w:rFonts w:cstheme="minorHAnsi"/>
          <w:sz w:val="22"/>
          <w:szCs w:val="22"/>
        </w:rPr>
      </w:pPr>
    </w:p>
    <w:p w:rsidRPr="000849F9" w:rsidR="00971615" w:rsidP="00E1152A" w:rsidRDefault="00971615" w14:paraId="7A01C93B" w14:textId="77777777">
      <w:r w:rsidRPr="000849F9">
        <w:t>Das Zeugnis wird für die Prüfung der besonderen Eignung für die Einstellung in den Schuldienst benötigt. Die Voraussetzungen nach § 30a Abs. 1 BZRG liegen vor.</w:t>
      </w:r>
    </w:p>
    <w:p w:rsidRPr="000849F9" w:rsidR="00971615" w:rsidP="00E1152A" w:rsidRDefault="00971615" w14:paraId="3191DDB0" w14:textId="77777777"/>
    <w:p w:rsidRPr="000849F9" w:rsidR="003B2DE2" w:rsidP="00E1152A" w:rsidRDefault="00971615" w14:paraId="24C96C32" w14:textId="43FFC219">
      <w:r w:rsidRPr="0070668A">
        <w:t>Verwendungszweck:</w:t>
      </w:r>
      <w:r w:rsidRPr="000849F9">
        <w:t xml:space="preserve"> „Einstellung </w:t>
      </w:r>
      <w:r>
        <w:t xml:space="preserve">als Lehrkraft </w:t>
      </w:r>
      <w:r w:rsidRPr="000849F9">
        <w:t>a</w:t>
      </w:r>
      <w:r>
        <w:t>n der</w:t>
      </w:r>
      <w:r w:rsidRPr="000849F9">
        <w:t xml:space="preserve"> Freien Evangelischen </w:t>
      </w:r>
      <w:r w:rsidR="00476C29">
        <w:t>Schule</w:t>
      </w:r>
      <w:r w:rsidR="00732A6D">
        <w:t xml:space="preserve"> </w:t>
      </w:r>
      <w:r w:rsidRPr="000849F9">
        <w:t>Minden“.</w:t>
      </w:r>
    </w:p>
    <w:p w:rsidRPr="001940BB" w:rsidR="0023210F" w:rsidP="00E1152A" w:rsidRDefault="0023210F" w14:paraId="1C70D766" w14:textId="77777777"/>
    <w:p w:rsidR="0023210F" w:rsidP="00E1152A" w:rsidRDefault="0023210F" w14:paraId="30041A9B" w14:textId="77777777">
      <w:r w:rsidRPr="001940BB">
        <w:t>Mit freundlichen Grüßen</w:t>
      </w:r>
    </w:p>
    <w:p w:rsidRPr="001940BB" w:rsidR="003D403F" w:rsidP="00E1152A" w:rsidRDefault="003D403F" w14:paraId="7261A34F" w14:textId="77777777"/>
    <w:p w:rsidR="0070668A" w:rsidP="00E1152A" w:rsidRDefault="0070668A" w14:paraId="26874E1F" w14:textId="77777777"/>
    <w:p w:rsidR="0070668A" w:rsidP="00E1152A" w:rsidRDefault="0070668A" w14:paraId="5C2165C5" w14:textId="77777777"/>
    <w:p w:rsidRPr="001940BB" w:rsidR="0023210F" w:rsidP="00E1152A" w:rsidRDefault="0023210F" w14:paraId="6E29642B" w14:textId="2FCCBAA7">
      <w:r w:rsidRPr="001940BB">
        <w:t xml:space="preserve">i. A. </w:t>
      </w:r>
    </w:p>
    <w:p w:rsidRPr="001940BB" w:rsidR="0023210F" w:rsidP="00E1152A" w:rsidRDefault="0023210F" w14:paraId="44F4C992" w14:textId="77777777">
      <w:pPr>
        <w:rPr>
          <w:rFonts w:cstheme="minorHAnsi"/>
          <w:sz w:val="22"/>
          <w:szCs w:val="22"/>
        </w:rPr>
      </w:pPr>
    </w:p>
    <w:p w:rsidRPr="001940BB" w:rsidR="0023210F" w:rsidP="00E1152A" w:rsidRDefault="0023210F" w14:paraId="714134F1" w14:textId="77777777">
      <w:pPr>
        <w:rPr>
          <w:rFonts w:cstheme="minorHAnsi"/>
          <w:sz w:val="18"/>
          <w:szCs w:val="18"/>
        </w:rPr>
      </w:pPr>
      <w:r w:rsidRPr="001940BB">
        <w:rPr>
          <w:rFonts w:cstheme="minorHAnsi"/>
          <w:sz w:val="18"/>
          <w:szCs w:val="18"/>
        </w:rPr>
        <w:t>Personalwesen</w:t>
      </w:r>
    </w:p>
    <w:p w:rsidRPr="001940BB" w:rsidR="0023210F" w:rsidP="00E1152A" w:rsidRDefault="0023210F" w14:paraId="6D9904BF" w14:textId="77777777">
      <w:pPr>
        <w:rPr>
          <w:rFonts w:cstheme="minorHAnsi"/>
        </w:rPr>
      </w:pPr>
    </w:p>
    <w:p w:rsidRPr="001940BB" w:rsidR="00145BCE" w:rsidP="00E1152A" w:rsidRDefault="00145BCE" w14:paraId="39546329" w14:textId="39B8270F">
      <w:pPr>
        <w:rPr>
          <w:rFonts w:cstheme="minorHAnsi"/>
        </w:rPr>
      </w:pPr>
    </w:p>
    <w:sectPr w:rsidRPr="001940BB" w:rsidR="00145BCE" w:rsidSect="00791AF9">
      <w:headerReference w:type="default" r:id="rId11"/>
      <w:pgSz w:w="11900" w:h="16840" w:orient="portrait"/>
      <w:pgMar w:top="2835" w:right="1418" w:bottom="1701" w:left="121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239C" w:rsidP="00F9039A" w:rsidRDefault="00DA239C" w14:paraId="3CB8BA0F" w14:textId="77777777">
      <w:r>
        <w:separator/>
      </w:r>
    </w:p>
  </w:endnote>
  <w:endnote w:type="continuationSeparator" w:id="0">
    <w:p w:rsidR="00DA239C" w:rsidP="00F9039A" w:rsidRDefault="00DA239C" w14:paraId="019A881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239C" w:rsidP="00F9039A" w:rsidRDefault="00DA239C" w14:paraId="7591D318" w14:textId="77777777">
      <w:r>
        <w:separator/>
      </w:r>
    </w:p>
  </w:footnote>
  <w:footnote w:type="continuationSeparator" w:id="0">
    <w:p w:rsidR="00DA239C" w:rsidP="00F9039A" w:rsidRDefault="00DA239C" w14:paraId="4D38050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9039A" w:rsidRDefault="00F9039A" w14:paraId="25917176" w14:textId="77777777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CF5876" wp14:editId="318190E4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44963" cy="10664393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4963" cy="106643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C4"/>
    <w:rsid w:val="00006907"/>
    <w:rsid w:val="00070929"/>
    <w:rsid w:val="000F5452"/>
    <w:rsid w:val="00113A91"/>
    <w:rsid w:val="00122D96"/>
    <w:rsid w:val="00145BCE"/>
    <w:rsid w:val="001940BB"/>
    <w:rsid w:val="001B27A1"/>
    <w:rsid w:val="001C1939"/>
    <w:rsid w:val="0023210F"/>
    <w:rsid w:val="002329C1"/>
    <w:rsid w:val="002533DF"/>
    <w:rsid w:val="00263319"/>
    <w:rsid w:val="00270DED"/>
    <w:rsid w:val="002854B9"/>
    <w:rsid w:val="00287F1C"/>
    <w:rsid w:val="00295D0D"/>
    <w:rsid w:val="002B2A0C"/>
    <w:rsid w:val="002D1B83"/>
    <w:rsid w:val="002F64ED"/>
    <w:rsid w:val="003228A0"/>
    <w:rsid w:val="00347347"/>
    <w:rsid w:val="00356991"/>
    <w:rsid w:val="00360247"/>
    <w:rsid w:val="00380A5B"/>
    <w:rsid w:val="003B2DE2"/>
    <w:rsid w:val="003D403F"/>
    <w:rsid w:val="00416D11"/>
    <w:rsid w:val="00466EDC"/>
    <w:rsid w:val="00476C29"/>
    <w:rsid w:val="00494BE5"/>
    <w:rsid w:val="004A4DED"/>
    <w:rsid w:val="004F57F3"/>
    <w:rsid w:val="00510400"/>
    <w:rsid w:val="00522070"/>
    <w:rsid w:val="00557CC4"/>
    <w:rsid w:val="005601C1"/>
    <w:rsid w:val="005A638C"/>
    <w:rsid w:val="005B65EA"/>
    <w:rsid w:val="005F5081"/>
    <w:rsid w:val="005F6252"/>
    <w:rsid w:val="00602296"/>
    <w:rsid w:val="00623D72"/>
    <w:rsid w:val="006365CB"/>
    <w:rsid w:val="006368B7"/>
    <w:rsid w:val="0065098C"/>
    <w:rsid w:val="00657977"/>
    <w:rsid w:val="00683014"/>
    <w:rsid w:val="00700156"/>
    <w:rsid w:val="0070668A"/>
    <w:rsid w:val="00716B94"/>
    <w:rsid w:val="00732A6D"/>
    <w:rsid w:val="00755E00"/>
    <w:rsid w:val="00787677"/>
    <w:rsid w:val="00791AF9"/>
    <w:rsid w:val="007C36DF"/>
    <w:rsid w:val="007D7631"/>
    <w:rsid w:val="00874782"/>
    <w:rsid w:val="008A3A8D"/>
    <w:rsid w:val="009033FA"/>
    <w:rsid w:val="00943848"/>
    <w:rsid w:val="00971615"/>
    <w:rsid w:val="009A07F4"/>
    <w:rsid w:val="009A63FD"/>
    <w:rsid w:val="00A20BE2"/>
    <w:rsid w:val="00AA24C1"/>
    <w:rsid w:val="00B42757"/>
    <w:rsid w:val="00C14A00"/>
    <w:rsid w:val="00C25E10"/>
    <w:rsid w:val="00C35D48"/>
    <w:rsid w:val="00C44373"/>
    <w:rsid w:val="00C92FDA"/>
    <w:rsid w:val="00CB784B"/>
    <w:rsid w:val="00CC7C30"/>
    <w:rsid w:val="00CE445C"/>
    <w:rsid w:val="00CF6DDA"/>
    <w:rsid w:val="00D47871"/>
    <w:rsid w:val="00D47A09"/>
    <w:rsid w:val="00DA239C"/>
    <w:rsid w:val="00DA2F18"/>
    <w:rsid w:val="00DB1BF2"/>
    <w:rsid w:val="00DC6390"/>
    <w:rsid w:val="00DE738A"/>
    <w:rsid w:val="00E1152A"/>
    <w:rsid w:val="00E21D21"/>
    <w:rsid w:val="00E45CC2"/>
    <w:rsid w:val="00E838AB"/>
    <w:rsid w:val="00F45D28"/>
    <w:rsid w:val="00F9039A"/>
    <w:rsid w:val="00FC2BBE"/>
    <w:rsid w:val="14D1C887"/>
    <w:rsid w:val="3BE30C4F"/>
    <w:rsid w:val="3C73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C945E"/>
  <w15:chartTrackingRefBased/>
  <w15:docId w15:val="{C97FF791-0963-42D3-ADFE-D90C6290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9039A"/>
    <w:pPr>
      <w:tabs>
        <w:tab w:val="center" w:pos="4536"/>
        <w:tab w:val="right" w:pos="9072"/>
      </w:tabs>
    </w:pPr>
  </w:style>
  <w:style w:type="character" w:styleId="KopfzeileZchn" w:customStyle="1">
    <w:name w:val="Kopfzeile Zchn"/>
    <w:basedOn w:val="Absatz-Standardschriftart"/>
    <w:link w:val="Kopfzeile"/>
    <w:uiPriority w:val="99"/>
    <w:rsid w:val="00F9039A"/>
  </w:style>
  <w:style w:type="paragraph" w:styleId="Fuzeile">
    <w:name w:val="footer"/>
    <w:basedOn w:val="Standard"/>
    <w:link w:val="FuzeileZchn"/>
    <w:uiPriority w:val="99"/>
    <w:unhideWhenUsed/>
    <w:rsid w:val="00F9039A"/>
    <w:pPr>
      <w:tabs>
        <w:tab w:val="center" w:pos="4536"/>
        <w:tab w:val="right" w:pos="9072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F9039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9039A"/>
    <w:rPr>
      <w:rFonts w:ascii="Times New Roman" w:hAnsi="Times New Roman" w:cs="Times New Roman"/>
      <w:sz w:val="18"/>
      <w:szCs w:val="18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F9039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neufeld\Desktop\1_NEU_wordvorlage_briefbogen_fes_allgemei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8985C2DD9F445BA73887DA47D461C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3283610-F500-49E2-9ACD-F2196D8FBB11}"/>
      </w:docPartPr>
      <w:docPartBody>
        <w:p w:rsidR="009A07F4" w:rsidP="009A07F4" w:rsidRDefault="009A07F4">
          <w:pPr>
            <w:pStyle w:val="DB8985C2DD9F445BA73887DA47D461CC"/>
          </w:pPr>
          <w:r w:rsidRPr="00217FA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C2D83021FB074F0BB18A2C57E215FC9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7AB4387-8308-4E75-9E37-0A7BD2D80DD6}"/>
      </w:docPartPr>
      <w:docPartBody>
        <w:p w:rsidR="009A07F4" w:rsidP="009A07F4" w:rsidRDefault="009A07F4">
          <w:pPr>
            <w:pStyle w:val="C2D83021FB074F0BB18A2C57E215FC9E"/>
          </w:pPr>
          <w:r w:rsidRPr="00217FA2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F4"/>
    <w:rsid w:val="001C1939"/>
    <w:rsid w:val="00494BE5"/>
    <w:rsid w:val="009A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unhideWhenUsed/>
    <w:rsid w:val="009A07F4"/>
    <w:rPr>
      <w:color w:val="808080"/>
    </w:rPr>
  </w:style>
  <w:style w:type="paragraph" w:customStyle="1" w:styleId="DB8985C2DD9F445BA73887DA47D461CC">
    <w:name w:val="DB8985C2DD9F445BA73887DA47D461CC"/>
    <w:rsid w:val="009A07F4"/>
  </w:style>
  <w:style w:type="paragraph" w:customStyle="1" w:styleId="C2D83021FB074F0BB18A2C57E215FC9E">
    <w:name w:val="C2D83021FB074F0BB18A2C57E215FC9E"/>
    <w:rsid w:val="009A07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chtseinheit xmlns="cb5a6a9a-fd31-4f1e-9987-56b9a4ddca4a">
      <Value>Christlicher Schulverein Minden</Value>
    </Rechtseinheit>
    <Vorlagenart xmlns="cb5a6a9a-fd31-4f1e-9987-56b9a4ddca4a">
      <Value>Neueinstellung Lehrer</Value>
    </Vorlagenart>
    <Textanalyse xmlns="cb5a6a9a-fd31-4f1e-9987-56b9a4ddca4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D70C8FEEFAB4499A9F5BC102BD352B" ma:contentTypeVersion="9" ma:contentTypeDescription="Ein neues Dokument erstellen." ma:contentTypeScope="" ma:versionID="c834b1a6b96fbc43445e83e4559f5e1f">
  <xsd:schema xmlns:xsd="http://www.w3.org/2001/XMLSchema" xmlns:xs="http://www.w3.org/2001/XMLSchema" xmlns:p="http://schemas.microsoft.com/office/2006/metadata/properties" xmlns:ns2="cb5a6a9a-fd31-4f1e-9987-56b9a4ddca4a" xmlns:ns3="e1c9bdd9-ea60-4be0-9218-7796dad84355" targetNamespace="http://schemas.microsoft.com/office/2006/metadata/properties" ma:root="true" ma:fieldsID="14b441db94dfa1c53de8803f470e4503" ns2:_="" ns3:_="">
    <xsd:import namespace="cb5a6a9a-fd31-4f1e-9987-56b9a4ddca4a"/>
    <xsd:import namespace="e1c9bdd9-ea60-4be0-9218-7796dad84355"/>
    <xsd:element name="properties">
      <xsd:complexType>
        <xsd:sequence>
          <xsd:element name="documentManagement">
            <xsd:complexType>
              <xsd:all>
                <xsd:element ref="ns2:Rechtseinheit" minOccurs="0"/>
                <xsd:element ref="ns2:MediaServiceMetadata" minOccurs="0"/>
                <xsd:element ref="ns2:MediaServiceFastMetadata" minOccurs="0"/>
                <xsd:element ref="ns2:Vorlagenart" minOccurs="0"/>
                <xsd:element ref="ns2:Textanalys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a6a9a-fd31-4f1e-9987-56b9a4ddca4a" elementFormDefault="qualified">
    <xsd:import namespace="http://schemas.microsoft.com/office/2006/documentManagement/types"/>
    <xsd:import namespace="http://schemas.microsoft.com/office/infopath/2007/PartnerControls"/>
    <xsd:element name="Rechtseinheit" ma:index="8" nillable="true" ma:displayName="Rechtseinheit" ma:format="Dropdown" ma:internalName="Rechtseinheit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ristlicher Schulverein Minden"/>
                    <xsd:enumeration value="Christlicher Schulförderverein Minden"/>
                    <xsd:enumeration value="Christlicher Schulförderverein FES Minden"/>
                    <xsd:enumeration value="Maranatha GmbH"/>
                    <xsd:enumeration value="FES Objektservice GmbH"/>
                    <xsd:enumeration value="HELEX.IT"/>
                    <xsd:enumeration value="Alle Betriebe und Schulen"/>
                    <xsd:enumeration value="Sonstiges"/>
                    <xsd:enumeration value="KiTa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Vorlagenart" ma:index="11" nillable="true" ma:displayName="Vorlagenart" ma:format="Dropdown" ma:internalName="Vorlagenar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nleitung - Loga"/>
                    <xsd:enumeration value="Antrag"/>
                    <xsd:enumeration value="Arbeitsunfall Angestellte/Beamte"/>
                    <xsd:enumeration value="BEAMTE"/>
                    <xsd:enumeration value="BEIHILFE"/>
                    <xsd:enumeration value="Bescheinigung"/>
                    <xsd:enumeration value="Checklisten"/>
                    <xsd:enumeration value="Elternzeit/Mutterschutz/Geburt"/>
                    <xsd:enumeration value="Entgeltumwandlung"/>
                    <xsd:enumeration value="Finanzbuchhaltung"/>
                    <xsd:enumeration value="Formular"/>
                    <xsd:enumeration value="Geldwerter Vorteil"/>
                    <xsd:enumeration value="Jahreswechsel"/>
                    <xsd:enumeration value="Kündigung"/>
                    <xsd:enumeration value="Langzeiterkrankung/Fürsorgepflicht AG"/>
                    <xsd:enumeration value="Merkblatt"/>
                    <xsd:enumeration value="Nachversicherung Beamte"/>
                    <xsd:enumeration value="Neueinstellung BEAMTE"/>
                    <xsd:enumeration value="Neueinstellung ALLE"/>
                    <xsd:enumeration value="Neueinstellung BETREUER"/>
                    <xsd:enumeration value="Neueinstellung BUS- und Bullifahrer"/>
                    <xsd:enumeration value="Neueinstellung I-HELFER"/>
                    <xsd:enumeration value="Neueinstellung Lehrer"/>
                    <xsd:enumeration value="Neueinstellung KiTa"/>
                    <xsd:enumeration value="Neueinstellung BFD und FSJ"/>
                    <xsd:enumeration value="Praktiker"/>
                    <xsd:enumeration value="Quarantäne"/>
                    <xsd:enumeration value="Überweisungsantrag"/>
                    <xsd:enumeration value="Verbeamtung"/>
                    <xsd:enumeration value="LBV Landesamt für Besoldung"/>
                    <xsd:enumeration value="Quarantäne"/>
                    <xsd:enumeration value="Vertrag"/>
                    <xsd:enumeration value="Vorlage"/>
                    <xsd:enumeration value="WorkFlow"/>
                    <xsd:enumeration value="Nebentätigkeit"/>
                  </xsd:restriction>
                </xsd:simpleType>
              </xsd:element>
            </xsd:sequence>
          </xsd:extension>
        </xsd:complexContent>
      </xsd:complexType>
    </xsd:element>
    <xsd:element name="Textanalyse" ma:index="12" nillable="true" ma:displayName="Textanalyse" ma:format="Dropdown" ma:internalName="Textanalys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9bdd9-ea60-4be0-9218-7796dad8435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Dokumententyp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14CD7B-915B-408E-9454-03E82F81B3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BEEDE8-9FEA-4D0F-9789-4B07D7B96405}">
  <ds:schemaRefs>
    <ds:schemaRef ds:uri="http://schemas.microsoft.com/office/2006/metadata/properties"/>
    <ds:schemaRef ds:uri="http://schemas.microsoft.com/office/infopath/2007/PartnerControls"/>
    <ds:schemaRef ds:uri="cb5a6a9a-fd31-4f1e-9987-56b9a4ddca4a"/>
  </ds:schemaRefs>
</ds:datastoreItem>
</file>

<file path=customXml/itemProps3.xml><?xml version="1.0" encoding="utf-8"?>
<ds:datastoreItem xmlns:ds="http://schemas.openxmlformats.org/officeDocument/2006/customXml" ds:itemID="{E3DA474F-F11F-5942-A347-5A85DE02551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9457C4-2035-49DA-9A5B-FF9D3F6312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5a6a9a-fd31-4f1e-9987-56b9a4ddca4a"/>
    <ds:schemaRef ds:uri="e1c9bdd9-ea60-4be0-9218-7796dad843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1_NEU_wordvorlage_briefbogen_fes_allgemein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FES-VFV Neufeld, Marina</dc:creator>
  <keywords/>
  <dc:description/>
  <lastModifiedBy>CREDO-VFV Riesen, Dimitri</lastModifiedBy>
  <revision>15</revision>
  <lastPrinted>2022-02-16T08:29:00.0000000Z</lastPrinted>
  <dcterms:created xsi:type="dcterms:W3CDTF">2025-11-05T10:10:00.0000000Z</dcterms:created>
  <dcterms:modified xsi:type="dcterms:W3CDTF">2026-06-16T13:35:47.9417849Z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0x010100AAD70C8FEEFAB4499A9F5BC102BD352B</vt:lpwstr>
  </property>
</Properties>
</file>